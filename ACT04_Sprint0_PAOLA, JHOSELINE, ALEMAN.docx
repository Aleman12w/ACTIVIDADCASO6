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3767" w14:textId="77777777" w:rsidR="00000000" w:rsidRDefault="00000000">
      <w:pPr>
        <w:pStyle w:val="inst1"/>
        <w:rPr>
          <w:rFonts w:ascii="Calibri" w:hAnsi="Calibri" w:cs="Calibri"/>
        </w:rPr>
      </w:pPr>
      <w:r>
        <w:rPr>
          <w:rFonts w:ascii="Calibri" w:hAnsi="Calibri" w:cs="Calibri"/>
        </w:rPr>
        <w:t>INSTITUTO NACIONAL DE EDUCACIÓN LOURDES — INDEL</w:t>
      </w:r>
    </w:p>
    <w:p w14:paraId="3FA946A8" w14:textId="77777777" w:rsidR="00000000" w:rsidRDefault="0000000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Bachillerato Técnico Vocacional en Desarrollo de Software</w:t>
      </w:r>
    </w:p>
    <w:p w14:paraId="5C086582" w14:textId="77777777" w:rsidR="00000000" w:rsidRDefault="0000000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Module 3.6 — English for IT Systems</w:t>
      </w:r>
    </w:p>
    <w:p w14:paraId="492B1B32" w14:textId="77777777" w:rsidR="00000000" w:rsidRDefault="00000000">
      <w:pPr>
        <w:pStyle w:val="big1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SPRINT 0</w:t>
      </w:r>
      <w:r>
        <w:rPr>
          <w:rFonts w:ascii="Calibri" w:hAnsi="Calibri" w:cs="Calibri"/>
        </w:rPr>
        <w:br/>
        <w:t>PROJECT CHARTER</w:t>
      </w:r>
    </w:p>
    <w:p w14:paraId="15BF2761" w14:textId="77777777" w:rsidR="00000000" w:rsidRDefault="00000000">
      <w:pPr>
        <w:pStyle w:val="sub1"/>
        <w:rPr>
          <w:rFonts w:ascii="Calibri" w:hAnsi="Calibri" w:cs="Calibri"/>
        </w:rPr>
      </w:pPr>
      <w:r>
        <w:rPr>
          <w:rFonts w:ascii="Calibri" w:hAnsi="Calibri" w:cs="Calibri"/>
        </w:rPr>
        <w:t>Activity 04 — Build It in English · Day 1</w:t>
      </w:r>
    </w:p>
    <w:p w14:paraId="61568263" w14:textId="77777777" w:rsidR="00000000" w:rsidRDefault="00000000">
      <w:pPr>
        <w:pStyle w:val="es"/>
        <w:spacing w:before="0" w:beforeAutospacing="0" w:after="1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Acta de arranque del proyecto · Actividad 04 · Día 1</w:t>
      </w:r>
    </w:p>
    <w:p w14:paraId="4ED4FB1D" w14:textId="77777777" w:rsidR="00000000" w:rsidRDefault="00000000">
      <w:pPr>
        <w:jc w:val="center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4100" w:type="pct"/>
        <w:jc w:val="center"/>
        <w:tblLook w:val="04A0" w:firstRow="1" w:lastRow="0" w:firstColumn="1" w:lastColumn="0" w:noHBand="0" w:noVBand="1"/>
      </w:tblPr>
      <w:tblGrid>
        <w:gridCol w:w="2749"/>
        <w:gridCol w:w="4485"/>
      </w:tblGrid>
      <w:tr w:rsidR="00000000" w14:paraId="0DA51B77" w14:textId="77777777">
        <w:trPr>
          <w:jc w:val="center"/>
        </w:trPr>
        <w:tc>
          <w:tcPr>
            <w:tcW w:w="19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257A2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Student / Estudiante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8C25B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Paola Michelle Ramírez Sánchez, Jhoseline Abigail Grijalva Bailon, José Antonio Alemán Pérez</w:t>
            </w:r>
          </w:p>
        </w:tc>
      </w:tr>
      <w:tr w:rsidR="00000000" w14:paraId="0C54A10C" w14:textId="77777777">
        <w:trPr>
          <w:jc w:val="center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B681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Grade and section / Grado y sección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6101B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 Software Development "A"</w:t>
            </w:r>
          </w:p>
        </w:tc>
      </w:tr>
      <w:tr w:rsidR="00000000" w14:paraId="36965015" w14:textId="77777777">
        <w:trPr>
          <w:jc w:val="center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2F68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Project / Proyecto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8FA47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TASK ORBIT</w:t>
            </w:r>
          </w:p>
        </w:tc>
      </w:tr>
      <w:tr w:rsidR="00000000" w14:paraId="23A33AFC" w14:textId="77777777">
        <w:trPr>
          <w:jc w:val="center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B0ABF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Environment / Entorno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8286A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MAUI</w:t>
            </w:r>
          </w:p>
        </w:tc>
      </w:tr>
      <w:tr w:rsidR="00000000" w14:paraId="7ADAEFFD" w14:textId="77777777">
        <w:trPr>
          <w:jc w:val="center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A8C2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IDE and version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0376C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Visual Studio 2022</w:t>
            </w:r>
          </w:p>
        </w:tc>
      </w:tr>
      <w:tr w:rsidR="00000000" w14:paraId="236DF160" w14:textId="77777777">
        <w:trPr>
          <w:jc w:val="center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5C13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Date / Fecha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2EC3E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2026-09-02</w:t>
            </w:r>
          </w:p>
        </w:tc>
      </w:tr>
      <w:tr w:rsidR="00000000" w14:paraId="707A3739" w14:textId="77777777">
        <w:trPr>
          <w:jc w:val="center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1A440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Teacher / Docente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703D1" w14:textId="77777777" w:rsidR="00000000" w:rsidRDefault="00000000">
            <w:pP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Ing. Javier Arturo García Mineros</w:t>
            </w:r>
          </w:p>
        </w:tc>
      </w:tr>
    </w:tbl>
    <w:p w14:paraId="1BA57ECB" w14:textId="77777777" w:rsidR="00000000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Purpose of the application</w:t>
      </w:r>
    </w:p>
    <w:p w14:paraId="36FDF99A" w14:textId="77777777" w:rsidR="00000000" w:rsidRDefault="0000000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application is a team task board that allows users to create, edit, delete, filter and organize tasks. Tasks can be moved between three columns: To do, In progress and Done. The application is designed in C# with .NET MAUI 9 and stores the task collection in memory through a singleton service.</w:t>
      </w:r>
    </w:p>
    <w:p w14:paraId="485D6A34" w14:textId="77777777" w:rsidR="00000000" w:rsidRDefault="00000000">
      <w:pPr>
        <w:pStyle w:val="es"/>
        <w:spacing w:before="0" w:beforeAutospacing="0" w:after="1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propósito de la aplicación es proporcionar un tablero para que un equipo pueda organizar sus tareas, administrarlas y visualizar su progreso de forma sencilla. La aplicación tendrá tres columnas, un diálogo para las tareas y una barra de filtros.</w:t>
      </w:r>
    </w:p>
    <w:p w14:paraId="42C01DE3" w14:textId="77777777" w:rsidR="00000000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User stories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7"/>
        <w:gridCol w:w="4911"/>
        <w:gridCol w:w="3574"/>
      </w:tblGrid>
      <w:tr w:rsidR="00000000" w14:paraId="1D85E4D4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774DD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B359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AS A … I WANT … SO THAT …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41D53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000000" w14:paraId="6E0E4C16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84D3E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80E27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a user, I want to create a task specifying title, description, assignee, and priority, so that I can organize the team's work.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3C4B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task is created with the required information and appears in the To do column.</w:t>
            </w:r>
          </w:p>
        </w:tc>
      </w:tr>
      <w:tr w:rsidR="00000000" w14:paraId="653C80DD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9DD42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9EACC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a user, I want to edit a task, so that I can update its information when requirements change.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141F8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Selecting an existing task opens its information and Save changes updates the task.</w:t>
            </w:r>
          </w:p>
        </w:tc>
      </w:tr>
      <w:tr w:rsidR="00000000" w14:paraId="527CC565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879D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76953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a user, I want to delete a task, so that I can remove tasks from the board that are no longer needed.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079C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selected task is removed from the task collection and no longer appears on the board</w:t>
            </w:r>
          </w:p>
        </w:tc>
      </w:tr>
      <w:tr w:rsidR="00000000" w14:paraId="0A3FB80E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DA86F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35DA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a user, I want to move a task between To do, In progress, and Done, so that I can reflect its current status.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C936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Changing the task column updates its status and the task appears in the corresponding column.</w:t>
            </w:r>
          </w:p>
        </w:tc>
      </w:tr>
      <w:tr w:rsidR="00000000" w14:paraId="2C21913C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4984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28F31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a user, I want to filter tasks by assignee and priority, so that I can quickly find the tasks I need to review.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C3BDD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board displays only tasks matching the selected assignee and/or priority.</w:t>
            </w:r>
          </w:p>
        </w:tc>
      </w:tr>
      <w:tr w:rsidR="00000000" w14:paraId="1C7C7D67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D7FB1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87B6C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a user, I want to see a task counter per column and visually differentiate tasks by priority, so that I can know the status of the work at a glance.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3BB11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Each column shows its task count and tasks have a visual indication according to priority.</w:t>
            </w:r>
          </w:p>
        </w:tc>
      </w:tr>
    </w:tbl>
    <w:p w14:paraId="6EE3A691" w14:textId="77777777" w:rsidR="00000000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Screens and controls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8"/>
        <w:gridCol w:w="4975"/>
        <w:gridCol w:w="2849"/>
      </w:tblGrid>
      <w:tr w:rsidR="00000000" w14:paraId="30BAFACD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9F3D3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SCREEN OR VIEW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BB5E7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CONTROLS (NAMED IN ENGLISH)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E26FF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WHAT THE USER DOES THERE</w:t>
            </w:r>
          </w:p>
        </w:tc>
      </w:tr>
      <w:tr w:rsidR="00000000" w14:paraId="5E2507C7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44F1C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Task Board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BA755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lblBoardTitle, colToDo, colInProgress, colDone, btnAddTask, btnEditTask, btnDeleteTask, txtSearch, pickerAssignee, pickerPriority, lblToDoCount, lblInProgressCount, lblDoneCount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F50A1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user views tasks by status, adds/edits/deletes tasks and filters the board.</w:t>
            </w:r>
          </w:p>
        </w:tc>
      </w:tr>
      <w:tr w:rsidR="00000000" w14:paraId="56DCEEBB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84E9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Task Dialog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B9C8B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txtTitle, txtDescription, pickerAssignee, pickerPriority, pickerColumn, btnSaveTask, btnCancel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1685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user enters or edits task information and saves or cancels the operation.</w:t>
            </w:r>
          </w:p>
        </w:tc>
      </w:tr>
      <w:tr w:rsidR="00000000" w14:paraId="6AED7DFF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F51F3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Filter Bar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7C532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pickerAssigneeFilter, pickerPriorityFilter, btnClearFilters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4FAFD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user selects an assignee or priority and clears the active filters.</w:t>
            </w:r>
          </w:p>
        </w:tc>
      </w:tr>
      <w:tr w:rsidR="00000000" w14:paraId="54A78A5E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7816B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CC15C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2B7F1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</w:tbl>
    <w:p w14:paraId="3A740E9E" w14:textId="77777777" w:rsidR="00000000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Data model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7"/>
        <w:gridCol w:w="4887"/>
        <w:gridCol w:w="2798"/>
      </w:tblGrid>
      <w:tr w:rsidR="00000000" w14:paraId="582DEDA5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18E68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0D870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FIELDS AND TYPES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C246B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WHERE THE DATA LIVES (MEMORY / FILE)</w:t>
            </w:r>
          </w:p>
        </w:tc>
      </w:tr>
      <w:tr w:rsidR="00000000" w14:paraId="3BD827A3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2A56F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TaskItem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19302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Id : int; Title : string; Description : string; Assignee : string; Priority : string; Column : string; CreatedOn : DateTime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1549F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 memory, inside the singleton TaskService.</w:t>
            </w:r>
          </w:p>
        </w:tc>
      </w:tr>
      <w:tr w:rsidR="00000000" w14:paraId="6F18AE3D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56F47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TaskService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AF98B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Tasks : ObservableCollection&lt;TaskItem&gt;; singleton instance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421FD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 memory while the application is running. It manages the task collection.</w:t>
            </w:r>
          </w:p>
        </w:tc>
      </w:tr>
      <w:tr w:rsidR="00000000" w14:paraId="4A2D8959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1575E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178B4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07D24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</w:tbl>
    <w:p w14:paraId="4FFAE8CF" w14:textId="77777777" w:rsidR="00000000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Setup log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96"/>
        <w:gridCol w:w="2426"/>
        <w:gridCol w:w="2214"/>
        <w:gridCol w:w="2886"/>
      </w:tblGrid>
      <w:tr w:rsidR="00000000" w14:paraId="5ABC1F53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21FFE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24877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COMMAND OR ACTION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2B400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12324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05BBB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PROBLEM FOUND AND HOW YOU SOLVED IT</w:t>
            </w:r>
          </w:p>
        </w:tc>
      </w:tr>
      <w:tr w:rsidR="00000000" w14:paraId="174F50B5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A9FDF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Instalar / verificar el SDK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41D5A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dotnet --version; dotnet workload list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702E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Verified the .NET SDK and MAUI workload required for .NET MAUI 9.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71F7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If a workload is missing, install/update the MAUI workload from the .NET SDK.</w:t>
            </w:r>
          </w:p>
        </w:tc>
      </w:tr>
      <w:tr w:rsidR="00000000" w14:paraId="35FA3E60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7EADF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Crear proyecto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A52E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Create a new .NET MAUI App project in Visual Studio 2026.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BB60C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MAUI 9 project is created and opens successfully.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3B883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major problem; the project template was selected for .NET MAUI.</w:t>
            </w:r>
          </w:p>
        </w:tc>
      </w:tr>
      <w:tr w:rsidR="00000000" w14:paraId="55E48921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7B8F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Primera etapa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008F7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Create the main Task Board page and define the three task columns.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4C3C5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basic board structure is visible.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746D1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layout can become crowded on small screens; use Grid/ScrollView and consistent spacing.</w:t>
            </w:r>
          </w:p>
        </w:tc>
      </w:tr>
      <w:tr w:rsidR="00000000" w14:paraId="4179F9F8" w14:textId="77777777"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DA296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Estructura de carpetas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32809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Create Models and Services folders; add TaskItem.cs and TaskService.cs.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3CF6A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data model and service are separated from the UI.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8EFF2" w14:textId="77777777" w:rsidR="00000000" w:rsidRDefault="0000000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Keep model/service classes independent from XAML pages to maintain separation of concerns.</w:t>
            </w:r>
          </w:p>
        </w:tc>
      </w:tr>
    </w:tbl>
    <w:p w14:paraId="7F777E06" w14:textId="77777777" w:rsidR="00000000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Risks</w:t>
      </w:r>
    </w:p>
    <w:p w14:paraId="262AB1B4" w14:textId="77777777" w:rsidR="00000000" w:rsidRDefault="0000000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Risk 1 — The task board may become difficult to use on small screens. Mitigation: use responsive layouts, Grid, ScrollView and clear spacing.</w:t>
      </w:r>
      <w:r>
        <w:rPr>
          <w:rFonts w:ascii="Calibri" w:hAnsi="Calibri" w:cs="Calibri"/>
          <w:color w:val="1A1A1A"/>
          <w:sz w:val="22"/>
          <w:szCs w:val="22"/>
        </w:rPr>
        <w:br/>
        <w:t>Risk 2 — Data stored only in memory will be lost when the application closes. Mitigation: this is acceptable for the current scope; JSON persistence is planned as an extension.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lastRenderedPageBreak/>
        <w:t>Risk 3 — Invalid task information may enter the collection. Mitigation: validate required fields, numeric values and priority before saving.</w:t>
      </w:r>
    </w:p>
    <w:p w14:paraId="4EF0143E" w14:textId="77777777" w:rsidR="00000000" w:rsidRDefault="00000000">
      <w:pPr>
        <w:pStyle w:val="es"/>
        <w:spacing w:before="0" w:beforeAutospacing="0" w:after="1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Riesgos principales: problemas de espacio en pantallas pequeñas, pérdida de datos al cerrar la aplicación por usar memoria y datos inválidos. Se mitigarán mediante diseño adaptable, validaciones y, como mejora futura, persistencia en JSON.</w:t>
      </w:r>
    </w:p>
    <w:p w14:paraId="6B455DCC" w14:textId="77777777" w:rsidR="00000000" w:rsidRDefault="00000000">
      <w:pPr>
        <w:shd w:val="clear" w:color="auto" w:fill="F2F7FB"/>
        <w:divId w:val="12302636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Evidence: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attach screenshot EV-01 showing the empty project running, and the content of your README.md file.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es1"/>
          <w:rFonts w:ascii="Calibri" w:eastAsia="Times New Roman" w:hAnsi="Calibri" w:cs="Calibri"/>
          <w:sz w:val="22"/>
          <w:szCs w:val="22"/>
        </w:rPr>
        <w:t>Adjunte la captura EV-01 con el proyecto vacío en ejecución y el contenido de su README.md.</w:t>
      </w:r>
    </w:p>
    <w:p w14:paraId="5F2C3BB1" w14:textId="77777777" w:rsidR="00000000" w:rsidRDefault="00000000">
      <w:pPr>
        <w:spacing w:after="24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3500" w:type="pct"/>
        <w:tblLook w:val="04A0" w:firstRow="1" w:lastRow="0" w:firstColumn="1" w:lastColumn="0" w:noHBand="0" w:noVBand="1"/>
      </w:tblPr>
      <w:tblGrid>
        <w:gridCol w:w="3093"/>
        <w:gridCol w:w="3094"/>
      </w:tblGrid>
      <w:tr w:rsidR="00000000" w14:paraId="5ACBB87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AD463" w14:textId="77777777" w:rsidR="00000000" w:rsidRDefault="00000000">
            <w:pPr>
              <w:spacing w:before="12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__________________________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9AA5B1"/>
                <w:sz w:val="19"/>
                <w:szCs w:val="19"/>
              </w:rPr>
              <w:t>________________________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Student / Estudiante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2A0B3" w14:textId="77777777" w:rsidR="00000000" w:rsidRDefault="00000000">
            <w:pPr>
              <w:spacing w:before="12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__________________________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Ing. Javier A. García Mineros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Teacher / Docente</w:t>
            </w:r>
          </w:p>
        </w:tc>
      </w:tr>
    </w:tbl>
    <w:p w14:paraId="5471557F" w14:textId="77777777" w:rsidR="008B4DC5" w:rsidRDefault="008B4DC5">
      <w:pPr>
        <w:rPr>
          <w:rFonts w:eastAsia="Times New Roman"/>
        </w:rPr>
      </w:pPr>
    </w:p>
    <w:sectPr w:rsidR="008B4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4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0A"/>
    <w:rsid w:val="007D66EC"/>
    <w:rsid w:val="008B4DC5"/>
    <w:rsid w:val="00A1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FF0D94"/>
  <w15:chartTrackingRefBased/>
  <w15:docId w15:val="{F6A8B18F-5E53-4E1B-9574-AF2925C8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7A8C"/>
      </w:pBdr>
      <w:spacing w:after="120"/>
      <w:outlineLvl w:val="0"/>
    </w:pPr>
    <w:rPr>
      <w:b/>
      <w:bCs/>
      <w:color w:val="0D2B45"/>
      <w:kern w:val="36"/>
      <w:sz w:val="38"/>
      <w:szCs w:val="3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6" w:space="3" w:color="9DB8CC"/>
      </w:pBdr>
      <w:spacing w:before="400" w:after="120"/>
      <w:outlineLvl w:val="1"/>
    </w:pPr>
    <w:rPr>
      <w:b/>
      <w:bCs/>
      <w:color w:val="0D2B45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40" w:after="80"/>
      <w:outlineLvl w:val="2"/>
    </w:pPr>
    <w:rPr>
      <w:b/>
      <w:bCs/>
      <w:color w:val="1F7A8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after="14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40"/>
      <w:jc w:val="both"/>
    </w:pPr>
  </w:style>
  <w:style w:type="paragraph" w:customStyle="1" w:styleId="es">
    <w:name w:val="es"/>
    <w:basedOn w:val="Normal"/>
    <w:uiPriority w:val="99"/>
    <w:semiHidden/>
    <w:pPr>
      <w:pBdr>
        <w:left w:val="single" w:sz="18" w:space="8" w:color="C0392B"/>
      </w:pBdr>
      <w:spacing w:before="100" w:beforeAutospacing="1" w:after="60"/>
    </w:pPr>
    <w:rPr>
      <w:i/>
      <w:iCs/>
      <w:color w:val="3D4C5C"/>
    </w:rPr>
  </w:style>
  <w:style w:type="paragraph" w:customStyle="1" w:styleId="cover">
    <w:name w:val="cover"/>
    <w:basedOn w:val="Normal"/>
    <w:uiPriority w:val="99"/>
    <w:semiHidden/>
    <w:pPr>
      <w:spacing w:before="100" w:beforeAutospacing="1" w:after="60"/>
      <w:jc w:val="center"/>
    </w:pPr>
  </w:style>
  <w:style w:type="paragraph" w:customStyle="1" w:styleId="pb">
    <w:name w:val="pb"/>
    <w:basedOn w:val="Normal"/>
    <w:uiPriority w:val="99"/>
    <w:semiHidden/>
    <w:pPr>
      <w:pageBreakBefore/>
      <w:spacing w:before="100" w:beforeAutospacing="1" w:after="60"/>
    </w:pPr>
  </w:style>
  <w:style w:type="paragraph" w:customStyle="1" w:styleId="mono">
    <w:name w:val="mono"/>
    <w:basedOn w:val="Normal"/>
    <w:uiPriority w:val="99"/>
    <w:semiHidden/>
    <w:pPr>
      <w:spacing w:before="100" w:beforeAutospacing="1" w:after="60"/>
    </w:pPr>
    <w:rPr>
      <w:rFonts w:ascii="Consolas" w:hAnsi="Consolas"/>
      <w:sz w:val="19"/>
      <w:szCs w:val="19"/>
    </w:rPr>
  </w:style>
  <w:style w:type="paragraph" w:customStyle="1" w:styleId="hint">
    <w:name w:val="hint"/>
    <w:basedOn w:val="Normal"/>
    <w:uiPriority w:val="99"/>
    <w:semiHidden/>
    <w:pPr>
      <w:spacing w:before="100" w:beforeAutospacing="1" w:after="60"/>
    </w:pPr>
    <w:rPr>
      <w:i/>
      <w:iCs/>
      <w:color w:val="8A94A0"/>
      <w:sz w:val="19"/>
      <w:szCs w:val="19"/>
    </w:rPr>
  </w:style>
  <w:style w:type="paragraph" w:customStyle="1" w:styleId="box">
    <w:name w:val="box"/>
    <w:basedOn w:val="Normal"/>
    <w:uiPriority w:val="99"/>
    <w:semiHidden/>
    <w:pPr>
      <w:pBdr>
        <w:top w:val="single" w:sz="6" w:space="8" w:color="9DB8CC"/>
        <w:left w:val="single" w:sz="6" w:space="10" w:color="9DB8CC"/>
        <w:bottom w:val="single" w:sz="6" w:space="8" w:color="9DB8CC"/>
        <w:right w:val="single" w:sz="6" w:space="10" w:color="9DB8CC"/>
      </w:pBdr>
      <w:shd w:val="clear" w:color="auto" w:fill="F2F7FB"/>
      <w:spacing w:before="160" w:after="160"/>
    </w:pPr>
  </w:style>
  <w:style w:type="paragraph" w:customStyle="1" w:styleId="inst">
    <w:name w:val="inst"/>
    <w:basedOn w:val="Normal"/>
    <w:uiPriority w:val="99"/>
    <w:semiHidden/>
    <w:pPr>
      <w:spacing w:before="100" w:beforeAutospacing="1" w:after="60"/>
    </w:pPr>
  </w:style>
  <w:style w:type="paragraph" w:customStyle="1" w:styleId="big">
    <w:name w:val="big"/>
    <w:basedOn w:val="Normal"/>
    <w:uiPriority w:val="99"/>
    <w:semiHidden/>
    <w:pPr>
      <w:spacing w:before="100" w:beforeAutospacing="1" w:after="60"/>
    </w:pPr>
  </w:style>
  <w:style w:type="paragraph" w:customStyle="1" w:styleId="sub">
    <w:name w:val="sub"/>
    <w:basedOn w:val="Normal"/>
    <w:uiPriority w:val="99"/>
    <w:semiHidden/>
    <w:pPr>
      <w:spacing w:before="100" w:beforeAutospacing="1" w:after="60"/>
    </w:pPr>
  </w:style>
  <w:style w:type="paragraph" w:customStyle="1" w:styleId="inst1">
    <w:name w:val="inst1"/>
    <w:basedOn w:val="Normal"/>
    <w:uiPriority w:val="99"/>
    <w:semiHidden/>
    <w:pPr>
      <w:spacing w:after="140"/>
      <w:jc w:val="both"/>
    </w:pPr>
    <w:rPr>
      <w:b/>
      <w:bCs/>
      <w:color w:val="0D2B45"/>
      <w:spacing w:val="20"/>
      <w:sz w:val="26"/>
      <w:szCs w:val="26"/>
    </w:rPr>
  </w:style>
  <w:style w:type="paragraph" w:customStyle="1" w:styleId="big1">
    <w:name w:val="big1"/>
    <w:basedOn w:val="Normal"/>
    <w:uiPriority w:val="99"/>
    <w:semiHidden/>
    <w:pPr>
      <w:spacing w:before="440" w:after="80"/>
      <w:jc w:val="both"/>
    </w:pPr>
    <w:rPr>
      <w:b/>
      <w:bCs/>
      <w:color w:val="12324A"/>
      <w:sz w:val="48"/>
      <w:szCs w:val="48"/>
    </w:rPr>
  </w:style>
  <w:style w:type="paragraph" w:customStyle="1" w:styleId="sub1">
    <w:name w:val="sub1"/>
    <w:basedOn w:val="Normal"/>
    <w:uiPriority w:val="99"/>
    <w:semiHidden/>
    <w:pPr>
      <w:spacing w:after="140"/>
      <w:jc w:val="both"/>
    </w:pPr>
    <w:rPr>
      <w:color w:val="1F7A8C"/>
      <w:sz w:val="26"/>
      <w:szCs w:val="26"/>
    </w:rPr>
  </w:style>
  <w:style w:type="character" w:customStyle="1" w:styleId="es1">
    <w:name w:val="es1"/>
    <w:basedOn w:val="Fuentedeprrafopredeter"/>
    <w:rPr>
      <w:i/>
      <w:iCs/>
      <w:color w:val="3D4C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263680">
      <w:marLeft w:val="0"/>
      <w:marRight w:val="0"/>
      <w:marTop w:val="160"/>
      <w:marBottom w:val="160"/>
      <w:divBdr>
        <w:top w:val="single" w:sz="6" w:space="8" w:color="9DB8CC"/>
        <w:left w:val="single" w:sz="6" w:space="10" w:color="9DB8CC"/>
        <w:bottom w:val="single" w:sz="6" w:space="8" w:color="9DB8CC"/>
        <w:right w:val="single" w:sz="6" w:space="10" w:color="9DB8CC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2CFA6-1F22-49B5-B257-52C97788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0 — Project Charter</dc:title>
  <dc:subject/>
  <dc:creator>Antonio Alemán</dc:creator>
  <cp:keywords/>
  <dc:description/>
  <cp:lastModifiedBy>Antonio Alemán</cp:lastModifiedBy>
  <cp:revision>2</cp:revision>
  <dcterms:created xsi:type="dcterms:W3CDTF">2026-09-02T01:01:00Z</dcterms:created>
  <dcterms:modified xsi:type="dcterms:W3CDTF">2026-09-02T01:01:00Z</dcterms:modified>
</cp:coreProperties>
</file>